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8"/>
          <w:szCs w:val="28"/>
        </w:rPr>
      </w:pPr>
      <w:r>
        <w:rPr>
          <w:rFonts w:ascii="Arial" w:eastAsia="Arial" w:cs="Arial" w:hAnsi="Arial"/>
          <w:b/>
          <w:bCs/>
          <w:sz w:val="28"/>
          <w:szCs w:val="28"/>
          <w:rtl/>
        </w:rPr>
        <w:t>Project Planning Phase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28 September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6ab2193ba614981d6d2c54f4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AI FAQ ASSISTANCE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5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Product Backlog, Sprint Schedule, and Estimation (4 Marks)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Use the below template to create product backlog and sprint schedule</w:t>
      </w:r>
    </w:p>
    <w:tbl>
      <w:tblPr>
        <w:jc w:val="left"/>
        <w:tblInd w:w="0" w:type="dxa"/>
        <w:tblW w:w="14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cantSplit/>
          <w:trHeight w:val="369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Registration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by entering my email, password, and confirming my password.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will receive confirmation email once I have registered for the application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Facebook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Low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Gmail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Login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 into the application by entering email &amp; password</w:t>
            </w: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Dashboard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Project Tracker, Velocity &amp; 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>
        <w:trPr>
          <w:cantSplit/>
          <w:trHeight w:val="248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24 Oct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31 Oct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05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07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12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Sprint-4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14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19 Nov 2022</w:t>
            </w: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/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Velocity: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center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T="0" distB="0" distL="0" distR="0">
            <wp:extent cx="3562350" cy="800100"/>
            <wp:effectExtent l="0" t="0" r="0" b="0"/>
            <wp:docPr id="1" name="图片 1" descr="Screen Shot 2016-06-16 at 1.37.43 PM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 xml:space="preserve">Burndown Chart: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A burn down chart is a graphical representation of work left to do versus time. It is often used in agile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software development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 methodologies such as 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"https://www.visual-paradigm.com/scrum/scrum-in-3-minutes/"</w:instrTex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Scrum</w:t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fldChar w:fldCharType="end"/>
      </w:r>
      <w:r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"https://www.visual-paradigm.com/scrum/scrum-burndown-chart/"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https://www.visual-paradigm.com/scrum/scrum-burndown-chart/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30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  <w:rtl/>
        </w:rPr>
        <w:t>Reference: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"https://www.atlassian.com/agile/tutorials/how-to-do-scrum-with-jira-software"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https://www.atlassian.com/agile/tutorials/how-to-do-scrum-with-jira-software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"https://www.atlassian.com/agile/tutorials/epics"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https://www.atlassian.com/agile/tutorials/epics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"https://www.atlassian.com/agile/tutorials/sprints"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https://www.atlassian.com/agile/tutorials/sprints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"https://www.atlassian.com/agile/project-management/estimation"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https://www.atlassian.com/agile/project-management/estimation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separate"/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i w:val="0"/>
          <w:iCs w:val="0"/>
          <w:caps w:val="0"/>
          <w:smallCaps w:val="0"/>
          <w:strike w:val="0"/>
          <w:dstrike w:val="0"/>
          <w:color w:val="0563C1"/>
          <w:sz w:val="22"/>
          <w:szCs w:val="22"/>
          <w:u w:val="single"/>
          <w:shd w:val="clear" w:color="auto" w:fill="auto"/>
          <w:vertAlign w:val="baselin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5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322</Words>
  <Characters>2003</Characters>
  <Lines>199</Lines>
  <Paragraphs>90</Paragraphs>
  <CharactersWithSpaces>2232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2026-09-28T12:45:48Z</dcterms:modified>
</cp:coreProperties>
</file>